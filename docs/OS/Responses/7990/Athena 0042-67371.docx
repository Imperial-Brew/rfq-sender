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43E4" w14:textId="0FCFFDAB" w:rsidR="001D5AEE" w:rsidRDefault="00865305">
      <w:pPr>
        <w:pStyle w:val="Heading1"/>
        <w:rPr>
          <w:b/>
          <w:color w:val="000000"/>
          <w:sz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4DB8A" wp14:editId="595E6634">
                <wp:simplePos x="0" y="0"/>
                <wp:positionH relativeFrom="column">
                  <wp:posOffset>5582285</wp:posOffset>
                </wp:positionH>
                <wp:positionV relativeFrom="paragraph">
                  <wp:posOffset>9525</wp:posOffset>
                </wp:positionV>
                <wp:extent cx="3190240" cy="1381125"/>
                <wp:effectExtent l="0" t="0" r="0" b="0"/>
                <wp:wrapNone/>
                <wp:docPr id="3389496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0240" cy="1381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6DCB2" id="Rectangle 6" o:spid="_x0000_s1026" style="position:absolute;margin-left:439.55pt;margin-top:.75pt;width:251.2pt;height:10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" filled="f"/>
            </w:pict>
          </mc:Fallback>
        </mc:AlternateContent>
      </w:r>
      <w:r>
        <w:rPr>
          <w:noProof/>
          <w:sz w:val="16"/>
        </w:rPr>
        <mc:AlternateContent>
          <mc:Choice Requires="wpc">
            <w:drawing>
              <wp:anchor distT="0" distB="0" distL="114300" distR="114300" simplePos="0" relativeHeight="251665408" behindDoc="0" locked="0" layoutInCell="1" allowOverlap="1" wp14:anchorId="1C0E9161" wp14:editId="75EBF0C1">
                <wp:simplePos x="0" y="0"/>
                <wp:positionH relativeFrom="column">
                  <wp:posOffset>5593715</wp:posOffset>
                </wp:positionH>
                <wp:positionV relativeFrom="paragraph">
                  <wp:posOffset>38100</wp:posOffset>
                </wp:positionV>
                <wp:extent cx="3361690" cy="1390650"/>
                <wp:effectExtent l="0" t="0" r="0" b="0"/>
                <wp:wrapNone/>
                <wp:docPr id="1075352278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95418584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921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7D156" w14:textId="77777777" w:rsidR="00865305" w:rsidRDefault="00865305" w:rsidP="00865305"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1192896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09270" y="52070"/>
                            <a:ext cx="217043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6B5C6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>Thank you for the opportunity to quote.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45169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680335" y="52070"/>
                            <a:ext cx="3238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F82533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3493067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71145" y="200025"/>
                            <a:ext cx="3238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B7FF2D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9101768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37820" y="200025"/>
                            <a:ext cx="262064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53F88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For future reference, we also offer the following.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445018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52095" y="347345"/>
                            <a:ext cx="268795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32A9D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services: Chemical cleaning, clear &amp; gold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>alodine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040518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42900" y="490220"/>
                            <a:ext cx="31813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67339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brush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905496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95325" y="490220"/>
                            <a:ext cx="215900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1F0F4D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nickel plating, electroless nickel plating,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7000828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9220" y="638175"/>
                            <a:ext cx="86106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ABC49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>blasting, electro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58504178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975995" y="638175"/>
                            <a:ext cx="4254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364005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1272449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014095" y="638175"/>
                            <a:ext cx="206438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42D143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polishing, and all types of sulfuric and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4094348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200150" y="785495"/>
                            <a:ext cx="79756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2E230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>oxalic anodize.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557165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995170" y="785495"/>
                            <a:ext cx="3238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C2606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1760920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42570" y="928370"/>
                            <a:ext cx="270954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BA52C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 xml:space="preserve">Note: masking tolerance is .025” minimum on any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330352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680720" y="1076325"/>
                            <a:ext cx="1827530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1C5F86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FF0000"/>
                                </w:rPr>
                                <w:t>items requiring selective coatings.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1772595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480945" y="1076325"/>
                            <a:ext cx="3238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99003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113769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538095" y="1076325"/>
                            <a:ext cx="32385" cy="14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66B880" w14:textId="77777777" w:rsidR="00865305" w:rsidRDefault="00865305" w:rsidP="00865305">
                              <w:r>
                                <w:rPr>
                                  <w:b/>
                                  <w:bCs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0E9161" id="Canvas 3" o:spid="_x0000_s1026" editas="canvas" style="position:absolute;margin-left:440.45pt;margin-top:3pt;width:264.7pt;height:109.5pt;z-index:251665408" coordsize="33616,13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3616;height:13906;visibility:visible;mso-wrap-style:square">
                  <v:fill o:detectmouseclick="t"/>
                  <v:path o:connecttype="none"/>
                </v:shape>
                <v:rect id="Rectangle 4" o:spid="_x0000_s1028" style="position:absolute;width:292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" filled="f" stroked="f">
                  <v:textbox style="mso-fit-shape-to-text:t" inset="0,0,0,0">
                    <w:txbxContent>
                      <w:p w14:paraId="6DD7D156" w14:textId="77777777" w:rsidR="00865305" w:rsidRDefault="00865305" w:rsidP="00865305">
                        <w:r>
                          <w:rPr>
                            <w:rFonts w:ascii="Calibri" w:hAnsi="Calibri" w:cs="Calibri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9" style="position:absolute;left:5092;top:520;width:21705;height:1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" filled="f" stroked="f">
                  <v:textbox style="mso-fit-shape-to-text:t" inset="0,0,0,0">
                    <w:txbxContent>
                      <w:p w14:paraId="0B86B5C6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>Thank you for the opportunity to quote.</w:t>
                        </w:r>
                      </w:p>
                    </w:txbxContent>
                  </v:textbox>
                </v:rect>
                <v:rect id="Rectangle 8" o:spid="_x0000_s1030" style="position:absolute;left:26803;top:520;width:324;height:1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" filled="f" stroked="f">
                  <v:textbox style="mso-fit-shape-to-text:t" inset="0,0,0,0">
                    <w:txbxContent>
                      <w:p w14:paraId="49F82533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1" style="position:absolute;left:2711;top:2000;width:324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4FB7FF2D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" o:spid="_x0000_s1032" style="position:absolute;left:3378;top:2000;width:26206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" filled="f" stroked="f">
                  <v:textbox style="mso-fit-shape-to-text:t" inset="0,0,0,0">
                    <w:txbxContent>
                      <w:p w14:paraId="60C53F88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 xml:space="preserve">For future reference, we also offer the following. </w:t>
                        </w:r>
                      </w:p>
                    </w:txbxContent>
                  </v:textbox>
                </v:rect>
                <v:rect id="Rectangle 11" o:spid="_x0000_s1033" style="position:absolute;left:2520;top:3473;width:26880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" filled="f" stroked="f">
                  <v:textbox style="mso-fit-shape-to-text:t" inset="0,0,0,0">
                    <w:txbxContent>
                      <w:p w14:paraId="0A232A9D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 xml:space="preserve">services: Chemical cleaning, clear &amp; gold </w:t>
                        </w:r>
                        <w:proofErr w:type="spellStart"/>
                        <w:r>
                          <w:rPr>
                            <w:b/>
                            <w:bCs/>
                            <w:color w:val="000000"/>
                          </w:rPr>
                          <w:t>alodine</w:t>
                        </w:r>
                        <w:proofErr w:type="spellEnd"/>
                        <w:r>
                          <w:rPr>
                            <w:b/>
                            <w:bCs/>
                            <w:color w:val="000000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12" o:spid="_x0000_s1034" style="position:absolute;left:3429;top:4902;width:3181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" filled="f" stroked="f">
                  <v:textbox style="mso-fit-shape-to-text:t" inset="0,0,0,0">
                    <w:txbxContent>
                      <w:p w14:paraId="02267339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 xml:space="preserve">brush </w:t>
                        </w:r>
                      </w:p>
                    </w:txbxContent>
                  </v:textbox>
                </v:rect>
                <v:rect id="Rectangle 13" o:spid="_x0000_s1035" style="position:absolute;left:6953;top:4902;width:21590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" filled="f" stroked="f">
                  <v:textbox style="mso-fit-shape-to-text:t" inset="0,0,0,0">
                    <w:txbxContent>
                      <w:p w14:paraId="181F0F4D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 xml:space="preserve">nickel plating, electroless nickel plating, </w:t>
                        </w:r>
                      </w:p>
                    </w:txbxContent>
                  </v:textbox>
                </v:rect>
                <v:rect id="Rectangle 14" o:spid="_x0000_s1036" style="position:absolute;left:1092;top:6381;width:8610;height:1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" filled="f" stroked="f">
                  <v:textbox style="mso-fit-shape-to-text:t" inset="0,0,0,0">
                    <w:txbxContent>
                      <w:p w14:paraId="7A9ABC49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>blasting, electro</w:t>
                        </w:r>
                      </w:p>
                    </w:txbxContent>
                  </v:textbox>
                </v:rect>
                <v:rect id="Rectangle 15" o:spid="_x0000_s1037" style="position:absolute;left:9759;top:6381;width:426;height:1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1D364005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>-</w:t>
                        </w:r>
                      </w:p>
                    </w:txbxContent>
                  </v:textbox>
                </v:rect>
                <v:rect id="Rectangle 16" o:spid="_x0000_s1038" style="position:absolute;left:10140;top:6381;width:20644;height:1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" filled="f" stroked="f">
                  <v:textbox style="mso-fit-shape-to-text:t" inset="0,0,0,0">
                    <w:txbxContent>
                      <w:p w14:paraId="4542D143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 xml:space="preserve">polishing, and all types of sulfuric and </w:t>
                        </w:r>
                      </w:p>
                    </w:txbxContent>
                  </v:textbox>
                </v:rect>
                <v:rect id="Rectangle 17" o:spid="_x0000_s1039" style="position:absolute;left:12001;top:7854;width:7976;height:1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" filled="f" stroked="f">
                  <v:textbox style="mso-fit-shape-to-text:t" inset="0,0,0,0">
                    <w:txbxContent>
                      <w:p w14:paraId="2F62E230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>oxalic anodize.</w:t>
                        </w:r>
                      </w:p>
                    </w:txbxContent>
                  </v:textbox>
                </v:rect>
                <v:rect id="Rectangle 18" o:spid="_x0000_s1040" style="position:absolute;left:19951;top:7854;width:324;height:1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" filled="f" stroked="f">
                  <v:textbox style="mso-fit-shape-to-text:t" inset="0,0,0,0">
                    <w:txbxContent>
                      <w:p w14:paraId="7F8C2606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1" style="position:absolute;left:2425;top:9283;width:27096;height:14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" filled="f" stroked="f">
                  <v:textbox style="mso-fit-shape-to-text:t" inset="0,0,0,0">
                    <w:txbxContent>
                      <w:p w14:paraId="3E9BA52C" w14:textId="77777777" w:rsidR="00865305" w:rsidRDefault="00865305" w:rsidP="00865305">
                        <w:r>
                          <w:rPr>
                            <w:b/>
                            <w:bCs/>
                            <w:color w:val="FF0000"/>
                          </w:rPr>
                          <w:t xml:space="preserve">Note: masking tolerance is .025” minimum on any </w:t>
                        </w:r>
                      </w:p>
                    </w:txbxContent>
                  </v:textbox>
                </v:rect>
                <v:rect id="Rectangle 20" o:spid="_x0000_s1042" style="position:absolute;left:6807;top:10763;width:18275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" filled="f" stroked="f">
                  <v:textbox style="mso-fit-shape-to-text:t" inset="0,0,0,0">
                    <w:txbxContent>
                      <w:p w14:paraId="741C5F86" w14:textId="77777777" w:rsidR="00865305" w:rsidRDefault="00865305" w:rsidP="00865305">
                        <w:r>
                          <w:rPr>
                            <w:b/>
                            <w:bCs/>
                            <w:color w:val="FF0000"/>
                          </w:rPr>
                          <w:t>items requiring selective coatings.</w:t>
                        </w:r>
                      </w:p>
                    </w:txbxContent>
                  </v:textbox>
                </v:rect>
                <v:rect id="Rectangle 21" o:spid="_x0000_s1043" style="position:absolute;left:24809;top:10763;width:324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" filled="f" stroked="f">
                  <v:textbox style="mso-fit-shape-to-text:t" inset="0,0,0,0">
                    <w:txbxContent>
                      <w:p w14:paraId="7F899003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22" o:spid="_x0000_s1044" style="position:absolute;left:25380;top:10763;width:324;height:14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5B66B880" w14:textId="77777777" w:rsidR="00865305" w:rsidRDefault="00865305" w:rsidP="00865305">
                        <w:r>
                          <w:rPr>
                            <w:b/>
                            <w:bCs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12A4C3" wp14:editId="7096C681">
                <wp:simplePos x="0" y="0"/>
                <wp:positionH relativeFrom="column">
                  <wp:posOffset>5593715</wp:posOffset>
                </wp:positionH>
                <wp:positionV relativeFrom="paragraph">
                  <wp:posOffset>37983</wp:posOffset>
                </wp:positionV>
                <wp:extent cx="3190240" cy="1381125"/>
                <wp:effectExtent l="0" t="0" r="0" b="0"/>
                <wp:wrapNone/>
                <wp:docPr id="6016480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024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AB3EF7" id="Rectangle 5" o:spid="_x0000_s1026" style="position:absolute;margin-left:440.45pt;margin-top:3pt;width:251.2pt;height:10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" stroked="f"/>
            </w:pict>
          </mc:Fallback>
        </mc:AlternateContent>
      </w:r>
      <w:r w:rsidR="008313E2">
        <w:rPr>
          <w:noProof/>
          <w:sz w:val="18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48FEA544" wp14:editId="00E6CCBF">
                <wp:simplePos x="0" y="0"/>
                <wp:positionH relativeFrom="column">
                  <wp:posOffset>226695</wp:posOffset>
                </wp:positionH>
                <wp:positionV relativeFrom="paragraph">
                  <wp:posOffset>24130</wp:posOffset>
                </wp:positionV>
                <wp:extent cx="1280160" cy="1280160"/>
                <wp:effectExtent l="0" t="0" r="0" b="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0940000">
                          <a:off x="0" y="0"/>
                          <a:ext cx="1280160" cy="1280160"/>
                        </a:xfrm>
                        <a:prstGeom prst="flowChartInputOutput">
                          <a:avLst/>
                        </a:prstGeom>
                        <a:solidFill>
                          <a:srgbClr val="000000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FA788" w14:textId="77777777" w:rsidR="001D5AEE" w:rsidRDefault="001D5A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FEA54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AutoShape 5" o:spid="_x0000_s1045" type="#_x0000_t111" style="position:absolute;margin-left:17.85pt;margin-top:1.9pt;width:100.8pt;height:100.8pt;rotation:-11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" o:allowincell="f" fillcolor="black" strokeweight="1pt">
                <v:textbox>
                  <w:txbxContent>
                    <w:p w14:paraId="42AFA788" w14:textId="77777777" w:rsidR="001D5AEE" w:rsidRDefault="001D5AEE"/>
                  </w:txbxContent>
                </v:textbox>
              </v:shape>
            </w:pict>
          </mc:Fallback>
        </mc:AlternateContent>
      </w:r>
      <w:r w:rsidR="001D5AEE">
        <w:rPr>
          <w:color w:val="FFFFFF"/>
          <w:sz w:val="180"/>
        </w:rPr>
        <w:t xml:space="preserve"> AI      </w:t>
      </w:r>
      <w:r w:rsidR="001D5AEE">
        <w:rPr>
          <w:b/>
          <w:color w:val="000000"/>
          <w:sz w:val="52"/>
          <w:u w:val="single"/>
        </w:rPr>
        <w:t>Quotation</w:t>
      </w:r>
    </w:p>
    <w:p w14:paraId="5E057B49" w14:textId="77777777" w:rsidR="001D5AEE" w:rsidRDefault="001D5AEE"/>
    <w:p w14:paraId="13578A4C" w14:textId="77777777" w:rsidR="001D5AEE" w:rsidRDefault="001D5AEE">
      <w:pPr>
        <w:pStyle w:val="Heading3"/>
      </w:pPr>
      <w:r>
        <w:t xml:space="preserve">   INDUSTRIES</w:t>
      </w:r>
    </w:p>
    <w:p w14:paraId="206132DE" w14:textId="77777777" w:rsidR="001D5AEE" w:rsidRDefault="001D5AEE"/>
    <w:p w14:paraId="4BE93D66" w14:textId="77777777" w:rsidR="001D5AEE" w:rsidRPr="008F6789" w:rsidRDefault="001D5AEE">
      <w:pPr>
        <w:rPr>
          <w:sz w:val="16"/>
        </w:rPr>
      </w:pPr>
      <w:r>
        <w:rPr>
          <w:sz w:val="16"/>
        </w:rPr>
        <w:t>ANODIZERS, Inc.</w:t>
      </w:r>
    </w:p>
    <w:p w14:paraId="4DE54839" w14:textId="56367CD3" w:rsidR="001D5AEE" w:rsidRPr="008F6789" w:rsidRDefault="009A3984">
      <w:pPr>
        <w:rPr>
          <w:sz w:val="16"/>
        </w:rPr>
      </w:pPr>
      <w:r w:rsidRPr="008F6789">
        <w:rPr>
          <w:sz w:val="16"/>
        </w:rPr>
        <w:t>1009 Wells Branch Parkway</w:t>
      </w:r>
    </w:p>
    <w:p w14:paraId="70108833" w14:textId="38772A11" w:rsidR="001D5AEE" w:rsidRPr="008F6789" w:rsidRDefault="009A3984">
      <w:pPr>
        <w:rPr>
          <w:sz w:val="16"/>
        </w:rPr>
      </w:pPr>
      <w:r w:rsidRPr="008F6789">
        <w:rPr>
          <w:sz w:val="16"/>
        </w:rPr>
        <w:t>Pflugerville</w:t>
      </w:r>
      <w:r w:rsidR="001D5AEE" w:rsidRPr="008F6789">
        <w:rPr>
          <w:sz w:val="16"/>
        </w:rPr>
        <w:t xml:space="preserve">, </w:t>
      </w:r>
      <w:r w:rsidRPr="008F6789">
        <w:rPr>
          <w:sz w:val="16"/>
        </w:rPr>
        <w:t>TX</w:t>
      </w:r>
      <w:r w:rsidR="001D5AEE" w:rsidRPr="008F6789">
        <w:rPr>
          <w:sz w:val="16"/>
        </w:rPr>
        <w:t xml:space="preserve">. </w:t>
      </w:r>
      <w:r w:rsidRPr="008F6789">
        <w:rPr>
          <w:sz w:val="16"/>
        </w:rPr>
        <w:t>78660</w:t>
      </w:r>
    </w:p>
    <w:p w14:paraId="4545F008" w14:textId="0635BA28" w:rsidR="001D5AEE" w:rsidRPr="008F6789" w:rsidRDefault="001D5AEE">
      <w:pPr>
        <w:rPr>
          <w:sz w:val="16"/>
        </w:rPr>
      </w:pPr>
      <w:r w:rsidRPr="008F6789">
        <w:rPr>
          <w:sz w:val="16"/>
        </w:rPr>
        <w:t>Tel.: (</w:t>
      </w:r>
      <w:r w:rsidR="009A3984" w:rsidRPr="008F6789">
        <w:rPr>
          <w:sz w:val="16"/>
        </w:rPr>
        <w:t>512</w:t>
      </w:r>
      <w:r w:rsidRPr="008F6789">
        <w:rPr>
          <w:sz w:val="16"/>
        </w:rPr>
        <w:t xml:space="preserve">) </w:t>
      </w:r>
      <w:r w:rsidR="009A3984" w:rsidRPr="008F6789">
        <w:rPr>
          <w:sz w:val="16"/>
        </w:rPr>
        <w:t>990</w:t>
      </w:r>
      <w:r w:rsidRPr="008F6789">
        <w:rPr>
          <w:sz w:val="16"/>
        </w:rPr>
        <w:t>-</w:t>
      </w:r>
      <w:r w:rsidR="009A3984" w:rsidRPr="008F6789">
        <w:rPr>
          <w:sz w:val="16"/>
        </w:rPr>
        <w:t>3999</w:t>
      </w:r>
    </w:p>
    <w:p w14:paraId="27164524" w14:textId="7B790FD7" w:rsidR="001D5AEE" w:rsidRPr="0083526F" w:rsidRDefault="001D5AEE">
      <w:r w:rsidRPr="008F6789">
        <w:rPr>
          <w:sz w:val="16"/>
        </w:rPr>
        <w:t>Fax: (</w:t>
      </w:r>
      <w:r w:rsidR="009A3984" w:rsidRPr="008F6789">
        <w:rPr>
          <w:sz w:val="16"/>
        </w:rPr>
        <w:t>512</w:t>
      </w:r>
      <w:r w:rsidRPr="008F6789">
        <w:rPr>
          <w:sz w:val="16"/>
        </w:rPr>
        <w:t xml:space="preserve">) </w:t>
      </w:r>
      <w:r w:rsidR="009A3984" w:rsidRPr="008F6789">
        <w:rPr>
          <w:sz w:val="16"/>
        </w:rPr>
        <w:t>990</w:t>
      </w:r>
      <w:r w:rsidRPr="008F6789">
        <w:rPr>
          <w:sz w:val="16"/>
        </w:rPr>
        <w:t>-</w:t>
      </w:r>
      <w:r w:rsidR="009A3984" w:rsidRPr="008F6789">
        <w:rPr>
          <w:sz w:val="16"/>
        </w:rPr>
        <w:t>3909</w:t>
      </w:r>
      <w:r w:rsidRPr="008F6789">
        <w:t xml:space="preserve">                                              </w:t>
      </w:r>
      <w:r w:rsidRPr="008F6789">
        <w:rPr>
          <w:sz w:val="24"/>
        </w:rPr>
        <w:t>Quoted to</w:t>
      </w:r>
      <w:r w:rsidR="00EF5F67">
        <w:t xml:space="preserve"> </w:t>
      </w:r>
      <w:hyperlink r:id="rId5" w:history="1">
        <w:r w:rsidR="00EF33A0" w:rsidRPr="000D5828">
          <w:rPr>
            <w:rStyle w:val="Hyperlink"/>
          </w:rPr>
          <w:t>drab.dustin@athenamfg.com</w:t>
        </w:r>
      </w:hyperlink>
      <w:r w:rsidR="00EF33A0">
        <w:t xml:space="preserve"> </w:t>
      </w:r>
      <w:r w:rsidR="009F4522">
        <w:tab/>
      </w:r>
      <w:r w:rsidR="00653C5A">
        <w:tab/>
      </w:r>
      <w:r w:rsidR="00D354AA">
        <w:tab/>
      </w:r>
      <w:r w:rsidR="00883859" w:rsidRPr="008F6789">
        <w:rPr>
          <w:sz w:val="24"/>
        </w:rPr>
        <w:tab/>
      </w:r>
      <w:r w:rsidR="00344BFA">
        <w:tab/>
      </w:r>
      <w:r w:rsidRPr="008F6789">
        <w:rPr>
          <w:sz w:val="24"/>
        </w:rPr>
        <w:t>Date:</w:t>
      </w:r>
      <w:r w:rsidR="009A3984" w:rsidRPr="008F6789">
        <w:rPr>
          <w:sz w:val="24"/>
        </w:rPr>
        <w:t xml:space="preserve">   </w:t>
      </w:r>
      <w:r w:rsidR="0055544A">
        <w:rPr>
          <w:sz w:val="24"/>
        </w:rPr>
        <w:t>07/01</w:t>
      </w:r>
      <w:r w:rsidR="00E46FAD">
        <w:rPr>
          <w:sz w:val="24"/>
        </w:rPr>
        <w:t>/2025</w:t>
      </w:r>
    </w:p>
    <w:p w14:paraId="1C672E94" w14:textId="2DCBAC94" w:rsidR="001D5AEE" w:rsidRPr="008F6789" w:rsidRDefault="001D5AEE">
      <w:pPr>
        <w:pStyle w:val="BodyText2"/>
      </w:pPr>
      <w:r w:rsidRPr="008F6789">
        <w:rPr>
          <w:sz w:val="16"/>
        </w:rPr>
        <w:t xml:space="preserve">E-mail: </w:t>
      </w:r>
      <w:r w:rsidR="009A3984" w:rsidRPr="008F6789">
        <w:rPr>
          <w:sz w:val="16"/>
        </w:rPr>
        <w:t>slanouette@aiindustries.com</w:t>
      </w:r>
      <w:r w:rsidRPr="008F6789">
        <w:t xml:space="preserve">                  </w:t>
      </w:r>
    </w:p>
    <w:p w14:paraId="3D729598" w14:textId="77777777" w:rsidR="001D5AEE" w:rsidRPr="008F6789" w:rsidRDefault="001D5AEE">
      <w:pPr>
        <w:rPr>
          <w:sz w:val="16"/>
          <w:u w:val="single"/>
        </w:rPr>
      </w:pPr>
    </w:p>
    <w:p w14:paraId="6FE1BA0A" w14:textId="77777777" w:rsidR="001D5AEE" w:rsidRPr="008F6789" w:rsidRDefault="001D5AEE">
      <w:pPr>
        <w:jc w:val="center"/>
        <w:rPr>
          <w:sz w:val="24"/>
        </w:rPr>
      </w:pPr>
      <w:r w:rsidRPr="008F6789">
        <w:rPr>
          <w:sz w:val="24"/>
        </w:rPr>
        <w:t>*         *          *         *          *          *          *          *          *         *          *          *          *          *          *          *          *          *          *</w:t>
      </w:r>
    </w:p>
    <w:tbl>
      <w:tblPr>
        <w:tblW w:w="145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538"/>
        <w:gridCol w:w="1440"/>
        <w:gridCol w:w="2070"/>
        <w:gridCol w:w="1980"/>
        <w:gridCol w:w="1980"/>
        <w:gridCol w:w="2299"/>
        <w:gridCol w:w="2201"/>
      </w:tblGrid>
      <w:tr w:rsidR="008F6789" w:rsidRPr="008F6789" w14:paraId="333ED221" w14:textId="77777777" w:rsidTr="00341CE9">
        <w:trPr>
          <w:trHeight w:val="657"/>
        </w:trPr>
        <w:tc>
          <w:tcPr>
            <w:tcW w:w="2538" w:type="dxa"/>
          </w:tcPr>
          <w:p w14:paraId="41AAF8F6" w14:textId="77777777" w:rsidR="001D5AEE" w:rsidRPr="008F6789" w:rsidRDefault="001D5AEE">
            <w:pPr>
              <w:pStyle w:val="Heading4"/>
              <w:jc w:val="center"/>
              <w:rPr>
                <w:sz w:val="24"/>
              </w:rPr>
            </w:pPr>
            <w:r w:rsidRPr="008F6789">
              <w:rPr>
                <w:sz w:val="24"/>
              </w:rPr>
              <w:t>Part Number</w:t>
            </w:r>
          </w:p>
        </w:tc>
        <w:tc>
          <w:tcPr>
            <w:tcW w:w="1440" w:type="dxa"/>
          </w:tcPr>
          <w:p w14:paraId="571DBB6D" w14:textId="77777777" w:rsidR="001D5AEE" w:rsidRPr="008F6789" w:rsidRDefault="001D5AEE">
            <w:pPr>
              <w:pStyle w:val="Heading5"/>
              <w:rPr>
                <w:sz w:val="24"/>
              </w:rPr>
            </w:pPr>
            <w:r w:rsidRPr="008F6789">
              <w:rPr>
                <w:sz w:val="24"/>
              </w:rPr>
              <w:t>Revision</w:t>
            </w:r>
          </w:p>
        </w:tc>
        <w:tc>
          <w:tcPr>
            <w:tcW w:w="2070" w:type="dxa"/>
          </w:tcPr>
          <w:p w14:paraId="2AAC1812" w14:textId="77777777" w:rsidR="001D5AEE" w:rsidRPr="008F6789" w:rsidRDefault="001D5AEE">
            <w:pPr>
              <w:pStyle w:val="Heading5"/>
              <w:rPr>
                <w:sz w:val="24"/>
              </w:rPr>
            </w:pPr>
            <w:r w:rsidRPr="008F6789">
              <w:rPr>
                <w:sz w:val="24"/>
              </w:rPr>
              <w:t>Quantity</w:t>
            </w:r>
          </w:p>
        </w:tc>
        <w:tc>
          <w:tcPr>
            <w:tcW w:w="1980" w:type="dxa"/>
          </w:tcPr>
          <w:p w14:paraId="27242B5B" w14:textId="77777777" w:rsidR="001D5AEE" w:rsidRPr="008F6789" w:rsidRDefault="001D5AEE">
            <w:pPr>
              <w:pStyle w:val="Heading5"/>
              <w:rPr>
                <w:sz w:val="24"/>
              </w:rPr>
            </w:pPr>
            <w:r w:rsidRPr="008F6789">
              <w:rPr>
                <w:sz w:val="24"/>
              </w:rPr>
              <w:t>Unit Price</w:t>
            </w:r>
          </w:p>
        </w:tc>
        <w:tc>
          <w:tcPr>
            <w:tcW w:w="1980" w:type="dxa"/>
          </w:tcPr>
          <w:p w14:paraId="319FFA1B" w14:textId="77777777" w:rsidR="001D5AEE" w:rsidRPr="008F6789" w:rsidRDefault="001D5AEE">
            <w:pPr>
              <w:pStyle w:val="Heading5"/>
              <w:rPr>
                <w:sz w:val="24"/>
              </w:rPr>
            </w:pPr>
            <w:r w:rsidRPr="008F6789">
              <w:rPr>
                <w:sz w:val="24"/>
              </w:rPr>
              <w:t>MINIMUM</w:t>
            </w:r>
          </w:p>
          <w:p w14:paraId="614AB28D" w14:textId="77777777" w:rsidR="001D5AEE" w:rsidRPr="008F6789" w:rsidRDefault="001D5AEE">
            <w:pPr>
              <w:jc w:val="center"/>
              <w:rPr>
                <w:b/>
                <w:bCs/>
                <w:sz w:val="24"/>
              </w:rPr>
            </w:pPr>
            <w:r w:rsidRPr="008F6789">
              <w:rPr>
                <w:b/>
                <w:bCs/>
                <w:sz w:val="24"/>
              </w:rPr>
              <w:t>CHARGE</w:t>
            </w:r>
          </w:p>
        </w:tc>
        <w:tc>
          <w:tcPr>
            <w:tcW w:w="2299" w:type="dxa"/>
          </w:tcPr>
          <w:p w14:paraId="09B0B5C6" w14:textId="77777777" w:rsidR="001D5AEE" w:rsidRPr="008F6789" w:rsidRDefault="001D5AEE">
            <w:pPr>
              <w:pStyle w:val="Heading5"/>
              <w:rPr>
                <w:sz w:val="24"/>
              </w:rPr>
            </w:pPr>
            <w:r w:rsidRPr="008F6789">
              <w:rPr>
                <w:sz w:val="24"/>
              </w:rPr>
              <w:t>*LEAD TIME</w:t>
            </w:r>
          </w:p>
          <w:p w14:paraId="5B3A2BA5" w14:textId="77777777" w:rsidR="001D5AEE" w:rsidRPr="008F6789" w:rsidRDefault="001D5AEE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2201" w:type="dxa"/>
          </w:tcPr>
          <w:p w14:paraId="61A9340D" w14:textId="77777777" w:rsidR="001D5AEE" w:rsidRPr="008F6789" w:rsidRDefault="001D5AEE">
            <w:pPr>
              <w:jc w:val="center"/>
              <w:rPr>
                <w:b/>
                <w:bCs/>
                <w:caps/>
                <w:sz w:val="24"/>
              </w:rPr>
            </w:pPr>
            <w:r w:rsidRPr="008F6789">
              <w:rPr>
                <w:b/>
                <w:bCs/>
                <w:caps/>
                <w:sz w:val="24"/>
              </w:rPr>
              <w:t>SPECIAL NOTES</w:t>
            </w:r>
          </w:p>
        </w:tc>
      </w:tr>
      <w:tr w:rsidR="00757199" w:rsidRPr="008F6789" w14:paraId="0213746B" w14:textId="77777777" w:rsidTr="00D46926">
        <w:trPr>
          <w:trHeight w:val="444"/>
        </w:trPr>
        <w:tc>
          <w:tcPr>
            <w:tcW w:w="2538" w:type="dxa"/>
          </w:tcPr>
          <w:p w14:paraId="2CC1B3F9" w14:textId="77777777" w:rsidR="00B3772C" w:rsidRDefault="00EF33A0" w:rsidP="005D6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0042-67371</w:t>
            </w:r>
          </w:p>
          <w:p w14:paraId="0C101C0D" w14:textId="29858685" w:rsidR="00EF33A0" w:rsidRPr="008F6789" w:rsidRDefault="00EF33A0" w:rsidP="005D68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 note 11</w:t>
            </w:r>
          </w:p>
        </w:tc>
        <w:tc>
          <w:tcPr>
            <w:tcW w:w="1440" w:type="dxa"/>
          </w:tcPr>
          <w:p w14:paraId="6110CCF4" w14:textId="7A199D97" w:rsidR="00757199" w:rsidRPr="008F6789" w:rsidRDefault="00EF33A0" w:rsidP="007571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2070" w:type="dxa"/>
          </w:tcPr>
          <w:p w14:paraId="5C938940" w14:textId="6EFB047E" w:rsidR="00757199" w:rsidRPr="008F6789" w:rsidRDefault="00EF33A0" w:rsidP="007571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1-50</w:t>
            </w:r>
          </w:p>
        </w:tc>
        <w:tc>
          <w:tcPr>
            <w:tcW w:w="1980" w:type="dxa"/>
          </w:tcPr>
          <w:p w14:paraId="23054993" w14:textId="7F82D632" w:rsidR="00757199" w:rsidRPr="008F6789" w:rsidRDefault="00EF33A0" w:rsidP="007571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$48.45</w:t>
            </w:r>
          </w:p>
        </w:tc>
        <w:tc>
          <w:tcPr>
            <w:tcW w:w="1980" w:type="dxa"/>
          </w:tcPr>
          <w:p w14:paraId="1CE44068" w14:textId="0CABD8E3" w:rsidR="00757199" w:rsidRPr="008F6789" w:rsidRDefault="00EF33A0" w:rsidP="007571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$100.00</w:t>
            </w:r>
          </w:p>
        </w:tc>
        <w:tc>
          <w:tcPr>
            <w:tcW w:w="2299" w:type="dxa"/>
          </w:tcPr>
          <w:p w14:paraId="7B878B80" w14:textId="668AE772" w:rsidR="00757199" w:rsidRPr="008F6789" w:rsidRDefault="00EF33A0" w:rsidP="007571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5-7</w:t>
            </w:r>
          </w:p>
        </w:tc>
        <w:tc>
          <w:tcPr>
            <w:tcW w:w="2201" w:type="dxa"/>
          </w:tcPr>
          <w:p w14:paraId="19FFB6C5" w14:textId="1E6188A1" w:rsidR="00757199" w:rsidRPr="008F6789" w:rsidRDefault="00757199" w:rsidP="003A758F">
            <w:pPr>
              <w:jc w:val="center"/>
              <w:rPr>
                <w:b/>
                <w:bCs/>
              </w:rPr>
            </w:pPr>
          </w:p>
        </w:tc>
      </w:tr>
      <w:tr w:rsidR="00757199" w:rsidRPr="008F6789" w14:paraId="465AE771" w14:textId="77777777" w:rsidTr="00FE759E">
        <w:trPr>
          <w:trHeight w:val="507"/>
        </w:trPr>
        <w:tc>
          <w:tcPr>
            <w:tcW w:w="2538" w:type="dxa"/>
          </w:tcPr>
          <w:p w14:paraId="3F65DFF9" w14:textId="17F4257C" w:rsidR="00F00064" w:rsidRPr="008F6789" w:rsidRDefault="00F00064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1440" w:type="dxa"/>
          </w:tcPr>
          <w:p w14:paraId="424E28A7" w14:textId="7FC732C8" w:rsidR="00757199" w:rsidRPr="008F678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4B7A6D4D" w14:textId="2F699007" w:rsidR="00757199" w:rsidRPr="008F678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14:paraId="32C00C9F" w14:textId="740643F2" w:rsidR="00757199" w:rsidRPr="008F678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14:paraId="0CB10DF3" w14:textId="72850463" w:rsidR="00757199" w:rsidRPr="008F678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2299" w:type="dxa"/>
          </w:tcPr>
          <w:p w14:paraId="7F70E31D" w14:textId="21EBEA37" w:rsidR="00757199" w:rsidRPr="008F678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2201" w:type="dxa"/>
          </w:tcPr>
          <w:p w14:paraId="28C5C673" w14:textId="20D8D294" w:rsidR="00757199" w:rsidRPr="008F6789" w:rsidRDefault="00757199" w:rsidP="00757199">
            <w:pPr>
              <w:jc w:val="center"/>
              <w:rPr>
                <w:b/>
                <w:bCs/>
              </w:rPr>
            </w:pPr>
          </w:p>
        </w:tc>
      </w:tr>
      <w:tr w:rsidR="00271CFF" w14:paraId="13D1D6D0" w14:textId="77777777" w:rsidTr="00D46926">
        <w:trPr>
          <w:trHeight w:val="435"/>
        </w:trPr>
        <w:tc>
          <w:tcPr>
            <w:tcW w:w="2538" w:type="dxa"/>
          </w:tcPr>
          <w:p w14:paraId="286DC6B3" w14:textId="2FEBFAF3" w:rsidR="00F00064" w:rsidRDefault="00F00064" w:rsidP="00271CFF">
            <w:pPr>
              <w:jc w:val="center"/>
              <w:rPr>
                <w:b/>
                <w:bCs/>
              </w:rPr>
            </w:pPr>
          </w:p>
        </w:tc>
        <w:tc>
          <w:tcPr>
            <w:tcW w:w="1440" w:type="dxa"/>
          </w:tcPr>
          <w:p w14:paraId="166C830B" w14:textId="54BE9F24" w:rsidR="00271CFF" w:rsidRDefault="00271CFF" w:rsidP="00271CFF">
            <w:pPr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5BEBF172" w14:textId="40C15AA1" w:rsidR="00271CFF" w:rsidRDefault="00271CFF" w:rsidP="00271CFF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14:paraId="059A81F4" w14:textId="647D94C6" w:rsidR="00271CFF" w:rsidRDefault="00271CFF" w:rsidP="00271CFF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14:paraId="13781176" w14:textId="440A9186" w:rsidR="00271CFF" w:rsidRDefault="00271CFF" w:rsidP="00271CFF">
            <w:pPr>
              <w:jc w:val="center"/>
              <w:rPr>
                <w:b/>
                <w:bCs/>
              </w:rPr>
            </w:pPr>
          </w:p>
        </w:tc>
        <w:tc>
          <w:tcPr>
            <w:tcW w:w="2299" w:type="dxa"/>
          </w:tcPr>
          <w:p w14:paraId="0042889B" w14:textId="0C4EBF38" w:rsidR="00271CFF" w:rsidRDefault="00271CFF" w:rsidP="00271CFF">
            <w:pPr>
              <w:jc w:val="center"/>
              <w:rPr>
                <w:b/>
                <w:bCs/>
              </w:rPr>
            </w:pPr>
          </w:p>
        </w:tc>
        <w:tc>
          <w:tcPr>
            <w:tcW w:w="2201" w:type="dxa"/>
          </w:tcPr>
          <w:p w14:paraId="137F4048" w14:textId="61FEB204" w:rsidR="00271CFF" w:rsidRDefault="00271CFF" w:rsidP="00271CFF">
            <w:pPr>
              <w:jc w:val="center"/>
              <w:rPr>
                <w:b/>
                <w:bCs/>
              </w:rPr>
            </w:pPr>
          </w:p>
        </w:tc>
      </w:tr>
      <w:tr w:rsidR="00757199" w14:paraId="29FADBED" w14:textId="77777777" w:rsidTr="00D46926">
        <w:trPr>
          <w:trHeight w:val="417"/>
        </w:trPr>
        <w:tc>
          <w:tcPr>
            <w:tcW w:w="2538" w:type="dxa"/>
          </w:tcPr>
          <w:p w14:paraId="2ED33079" w14:textId="73C1FF88" w:rsidR="005A68EC" w:rsidRDefault="005A68EC" w:rsidP="005A68EC">
            <w:pPr>
              <w:tabs>
                <w:tab w:val="center" w:pos="1161"/>
                <w:tab w:val="right" w:pos="2322"/>
              </w:tabs>
              <w:jc w:val="center"/>
              <w:rPr>
                <w:b/>
                <w:bCs/>
              </w:rPr>
            </w:pPr>
          </w:p>
        </w:tc>
        <w:tc>
          <w:tcPr>
            <w:tcW w:w="1440" w:type="dxa"/>
          </w:tcPr>
          <w:p w14:paraId="76F75B4F" w14:textId="133BAF55" w:rsidR="0075719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0A76DF3D" w14:textId="147CCFC7" w:rsidR="0075719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14:paraId="0D5ECC41" w14:textId="2DBBB0DD" w:rsidR="0075719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14:paraId="08CE89B9" w14:textId="13D6AD1B" w:rsidR="0075719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2299" w:type="dxa"/>
          </w:tcPr>
          <w:p w14:paraId="768622D8" w14:textId="42034E11" w:rsidR="0075719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2201" w:type="dxa"/>
          </w:tcPr>
          <w:p w14:paraId="12F3B1DB" w14:textId="1251EE4F" w:rsidR="00757199" w:rsidRDefault="00757199" w:rsidP="00757199">
            <w:pPr>
              <w:jc w:val="center"/>
              <w:rPr>
                <w:b/>
                <w:bCs/>
              </w:rPr>
            </w:pPr>
          </w:p>
        </w:tc>
      </w:tr>
      <w:tr w:rsidR="00757199" w14:paraId="2207F166" w14:textId="77777777" w:rsidTr="00D46926">
        <w:trPr>
          <w:trHeight w:val="435"/>
        </w:trPr>
        <w:tc>
          <w:tcPr>
            <w:tcW w:w="2538" w:type="dxa"/>
          </w:tcPr>
          <w:p w14:paraId="17D3E3E0" w14:textId="6FAAC00D" w:rsidR="003A758F" w:rsidRDefault="003A758F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1440" w:type="dxa"/>
          </w:tcPr>
          <w:p w14:paraId="36D9B482" w14:textId="3007A683" w:rsidR="0075719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58EEB88A" w14:textId="075F5774" w:rsidR="0075719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14:paraId="592A73C0" w14:textId="17C9D070" w:rsidR="0075719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1980" w:type="dxa"/>
          </w:tcPr>
          <w:p w14:paraId="4CA782FD" w14:textId="2019585B" w:rsidR="0075719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2299" w:type="dxa"/>
          </w:tcPr>
          <w:p w14:paraId="5158EF83" w14:textId="19A9BF37" w:rsidR="00757199" w:rsidRDefault="00757199" w:rsidP="00757199">
            <w:pPr>
              <w:jc w:val="center"/>
              <w:rPr>
                <w:b/>
                <w:bCs/>
              </w:rPr>
            </w:pPr>
          </w:p>
        </w:tc>
        <w:tc>
          <w:tcPr>
            <w:tcW w:w="2201" w:type="dxa"/>
          </w:tcPr>
          <w:p w14:paraId="5BE958FE" w14:textId="210A0D37" w:rsidR="00757199" w:rsidRDefault="00757199" w:rsidP="00757199">
            <w:pPr>
              <w:jc w:val="center"/>
              <w:rPr>
                <w:b/>
                <w:bCs/>
              </w:rPr>
            </w:pPr>
          </w:p>
        </w:tc>
      </w:tr>
    </w:tbl>
    <w:p w14:paraId="25C4A9D4" w14:textId="77C31081" w:rsidR="001D5AEE" w:rsidRDefault="001D5AEE">
      <w:pPr>
        <w:jc w:val="center"/>
        <w:rPr>
          <w:sz w:val="16"/>
        </w:rPr>
      </w:pPr>
      <w:r>
        <w:rPr>
          <w:sz w:val="16"/>
        </w:rPr>
        <w:t xml:space="preserve">*Lead time is expressed in business days, Monday ~ Friday. </w:t>
      </w:r>
      <w:r>
        <w:rPr>
          <w:sz w:val="16"/>
        </w:rPr>
        <w:tab/>
      </w:r>
      <w:r>
        <w:rPr>
          <w:sz w:val="16"/>
        </w:rPr>
        <w:tab/>
        <w:t xml:space="preserve">      This quote is valid for </w:t>
      </w:r>
      <w:r w:rsidR="009A3984">
        <w:rPr>
          <w:sz w:val="16"/>
        </w:rPr>
        <w:t>3</w:t>
      </w:r>
      <w:r>
        <w:rPr>
          <w:sz w:val="16"/>
        </w:rPr>
        <w:t>0 days.</w:t>
      </w:r>
    </w:p>
    <w:p w14:paraId="03B23789" w14:textId="2ABF3459" w:rsidR="001D5AEE" w:rsidRPr="00FF7E5C" w:rsidRDefault="001D5AEE" w:rsidP="00FF7E5C">
      <w:pPr>
        <w:jc w:val="center"/>
        <w:rPr>
          <w:sz w:val="24"/>
        </w:rPr>
      </w:pPr>
      <w:r>
        <w:rPr>
          <w:sz w:val="24"/>
        </w:rPr>
        <w:t>*         *          *         *          *          *          *          *          *         *          *          *          *          *          *          *          *          *          *</w:t>
      </w:r>
    </w:p>
    <w:p w14:paraId="66E8E6C4" w14:textId="77777777" w:rsidR="001D5AEE" w:rsidRDefault="001D5AEE">
      <w:pPr>
        <w:rPr>
          <w:sz w:val="24"/>
        </w:rPr>
      </w:pPr>
      <w:r>
        <w:rPr>
          <w:sz w:val="24"/>
        </w:rPr>
        <w:t>Best Regards,</w:t>
      </w:r>
    </w:p>
    <w:p w14:paraId="0FE9CC97" w14:textId="77777777" w:rsidR="001D5AEE" w:rsidRDefault="001D5AEE"/>
    <w:p w14:paraId="04E48F6C" w14:textId="3C185BF8" w:rsidR="001D5AEE" w:rsidRDefault="009A3984" w:rsidP="00833015">
      <w:pPr>
        <w:pStyle w:val="Heading6"/>
      </w:pPr>
      <w:r>
        <w:rPr>
          <w:b/>
          <w:bCs/>
        </w:rPr>
        <w:t>Steve Lanouette</w:t>
      </w:r>
    </w:p>
    <w:p w14:paraId="4F5EE5D2" w14:textId="35C178E9" w:rsidR="001D5AEE" w:rsidRDefault="00286866">
      <w:pPr>
        <w:pStyle w:val="Heading7"/>
      </w:pPr>
      <w:r>
        <w:t xml:space="preserve">Operations </w:t>
      </w:r>
      <w:r w:rsidR="001D5AEE">
        <w:t>Manager</w:t>
      </w:r>
    </w:p>
    <w:sectPr w:rsidR="001D5AEE">
      <w:pgSz w:w="15840" w:h="12240" w:orient="landscape" w:code="1"/>
      <w:pgMar w:top="810" w:right="720" w:bottom="63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3303F"/>
    <w:multiLevelType w:val="hybridMultilevel"/>
    <w:tmpl w:val="5D96BC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97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D7"/>
    <w:rsid w:val="00003A02"/>
    <w:rsid w:val="000044E6"/>
    <w:rsid w:val="00004913"/>
    <w:rsid w:val="00012B84"/>
    <w:rsid w:val="00057648"/>
    <w:rsid w:val="0006032A"/>
    <w:rsid w:val="00094A3A"/>
    <w:rsid w:val="00094B37"/>
    <w:rsid w:val="000B0103"/>
    <w:rsid w:val="000B18D1"/>
    <w:rsid w:val="000F2A5E"/>
    <w:rsid w:val="00100BA5"/>
    <w:rsid w:val="001101BA"/>
    <w:rsid w:val="00114617"/>
    <w:rsid w:val="00125896"/>
    <w:rsid w:val="001339A9"/>
    <w:rsid w:val="001427A9"/>
    <w:rsid w:val="00154655"/>
    <w:rsid w:val="00170C6A"/>
    <w:rsid w:val="00187FF3"/>
    <w:rsid w:val="001A2E72"/>
    <w:rsid w:val="001B509D"/>
    <w:rsid w:val="001B747D"/>
    <w:rsid w:val="001C0C49"/>
    <w:rsid w:val="001C10BC"/>
    <w:rsid w:val="001C1E3D"/>
    <w:rsid w:val="001C30BA"/>
    <w:rsid w:val="001D5AEE"/>
    <w:rsid w:val="001F3D6E"/>
    <w:rsid w:val="00205727"/>
    <w:rsid w:val="00207125"/>
    <w:rsid w:val="002112C6"/>
    <w:rsid w:val="00224F75"/>
    <w:rsid w:val="00225597"/>
    <w:rsid w:val="00231E83"/>
    <w:rsid w:val="00235623"/>
    <w:rsid w:val="0023789F"/>
    <w:rsid w:val="0025441B"/>
    <w:rsid w:val="00271CFF"/>
    <w:rsid w:val="00286866"/>
    <w:rsid w:val="002A5116"/>
    <w:rsid w:val="002A671D"/>
    <w:rsid w:val="002B0779"/>
    <w:rsid w:val="002B4765"/>
    <w:rsid w:val="002D13AB"/>
    <w:rsid w:val="002E6E87"/>
    <w:rsid w:val="003069BE"/>
    <w:rsid w:val="0031126E"/>
    <w:rsid w:val="00316C44"/>
    <w:rsid w:val="00320E6E"/>
    <w:rsid w:val="00327C48"/>
    <w:rsid w:val="00332026"/>
    <w:rsid w:val="00334067"/>
    <w:rsid w:val="00335C84"/>
    <w:rsid w:val="00341CE9"/>
    <w:rsid w:val="00344BFA"/>
    <w:rsid w:val="00351BE4"/>
    <w:rsid w:val="003728BD"/>
    <w:rsid w:val="003739BE"/>
    <w:rsid w:val="00377B34"/>
    <w:rsid w:val="00381E3A"/>
    <w:rsid w:val="00383363"/>
    <w:rsid w:val="00386F8E"/>
    <w:rsid w:val="00387B49"/>
    <w:rsid w:val="003915DB"/>
    <w:rsid w:val="0039473D"/>
    <w:rsid w:val="00395537"/>
    <w:rsid w:val="003A758F"/>
    <w:rsid w:val="003B45C0"/>
    <w:rsid w:val="003B77BD"/>
    <w:rsid w:val="003C2482"/>
    <w:rsid w:val="003D49C1"/>
    <w:rsid w:val="003D5520"/>
    <w:rsid w:val="003F4084"/>
    <w:rsid w:val="00403F96"/>
    <w:rsid w:val="00404E3A"/>
    <w:rsid w:val="00406683"/>
    <w:rsid w:val="004157CC"/>
    <w:rsid w:val="00424020"/>
    <w:rsid w:val="00437824"/>
    <w:rsid w:val="00443F2A"/>
    <w:rsid w:val="004635D2"/>
    <w:rsid w:val="00476153"/>
    <w:rsid w:val="00480BD4"/>
    <w:rsid w:val="00487708"/>
    <w:rsid w:val="00495321"/>
    <w:rsid w:val="004C539E"/>
    <w:rsid w:val="004D4959"/>
    <w:rsid w:val="004E0715"/>
    <w:rsid w:val="004E35E8"/>
    <w:rsid w:val="004E4227"/>
    <w:rsid w:val="004F7EA5"/>
    <w:rsid w:val="00502562"/>
    <w:rsid w:val="00507258"/>
    <w:rsid w:val="0050785E"/>
    <w:rsid w:val="00516C7F"/>
    <w:rsid w:val="005464B7"/>
    <w:rsid w:val="0055095C"/>
    <w:rsid w:val="0055544A"/>
    <w:rsid w:val="005623DB"/>
    <w:rsid w:val="0057428B"/>
    <w:rsid w:val="005807F1"/>
    <w:rsid w:val="00580924"/>
    <w:rsid w:val="005858FF"/>
    <w:rsid w:val="00590F7E"/>
    <w:rsid w:val="00593204"/>
    <w:rsid w:val="0059391F"/>
    <w:rsid w:val="0059671F"/>
    <w:rsid w:val="0059676D"/>
    <w:rsid w:val="005A0ED4"/>
    <w:rsid w:val="005A2DC0"/>
    <w:rsid w:val="005A68EC"/>
    <w:rsid w:val="005A6ECE"/>
    <w:rsid w:val="005B259C"/>
    <w:rsid w:val="005C142D"/>
    <w:rsid w:val="005C352D"/>
    <w:rsid w:val="005C6EDE"/>
    <w:rsid w:val="005D034E"/>
    <w:rsid w:val="005D62BB"/>
    <w:rsid w:val="005D6880"/>
    <w:rsid w:val="005E06E0"/>
    <w:rsid w:val="005E565C"/>
    <w:rsid w:val="005F2952"/>
    <w:rsid w:val="00602B64"/>
    <w:rsid w:val="00610B21"/>
    <w:rsid w:val="0061513F"/>
    <w:rsid w:val="006162E4"/>
    <w:rsid w:val="00616D55"/>
    <w:rsid w:val="00620795"/>
    <w:rsid w:val="00622254"/>
    <w:rsid w:val="006303A5"/>
    <w:rsid w:val="00631FFF"/>
    <w:rsid w:val="00633DCE"/>
    <w:rsid w:val="0063683B"/>
    <w:rsid w:val="00643B30"/>
    <w:rsid w:val="00653C5A"/>
    <w:rsid w:val="00655093"/>
    <w:rsid w:val="00655B4E"/>
    <w:rsid w:val="00662610"/>
    <w:rsid w:val="00665741"/>
    <w:rsid w:val="00667A96"/>
    <w:rsid w:val="00675193"/>
    <w:rsid w:val="006A6DB2"/>
    <w:rsid w:val="006B0DD2"/>
    <w:rsid w:val="006B150B"/>
    <w:rsid w:val="006B205C"/>
    <w:rsid w:val="006B3F51"/>
    <w:rsid w:val="006B7DA7"/>
    <w:rsid w:val="006C0B4D"/>
    <w:rsid w:val="006C29F5"/>
    <w:rsid w:val="006D21BE"/>
    <w:rsid w:val="006F2161"/>
    <w:rsid w:val="006F6424"/>
    <w:rsid w:val="006F717A"/>
    <w:rsid w:val="007048A6"/>
    <w:rsid w:val="0072144E"/>
    <w:rsid w:val="00722D42"/>
    <w:rsid w:val="00725981"/>
    <w:rsid w:val="007358B4"/>
    <w:rsid w:val="007538E3"/>
    <w:rsid w:val="007556DA"/>
    <w:rsid w:val="00756268"/>
    <w:rsid w:val="00757199"/>
    <w:rsid w:val="00761DC9"/>
    <w:rsid w:val="00764F89"/>
    <w:rsid w:val="007926FB"/>
    <w:rsid w:val="007B236E"/>
    <w:rsid w:val="007B7E0C"/>
    <w:rsid w:val="007C65E0"/>
    <w:rsid w:val="007C7756"/>
    <w:rsid w:val="007D749C"/>
    <w:rsid w:val="0080527D"/>
    <w:rsid w:val="00813DA4"/>
    <w:rsid w:val="00817BDC"/>
    <w:rsid w:val="00817C3F"/>
    <w:rsid w:val="008313E2"/>
    <w:rsid w:val="00833015"/>
    <w:rsid w:val="0083355C"/>
    <w:rsid w:val="00834930"/>
    <w:rsid w:val="0083526F"/>
    <w:rsid w:val="008450B8"/>
    <w:rsid w:val="00865305"/>
    <w:rsid w:val="00883859"/>
    <w:rsid w:val="00886F62"/>
    <w:rsid w:val="00895BC1"/>
    <w:rsid w:val="008A3C08"/>
    <w:rsid w:val="008B0A3E"/>
    <w:rsid w:val="008D1B28"/>
    <w:rsid w:val="008E1271"/>
    <w:rsid w:val="008F5315"/>
    <w:rsid w:val="008F6789"/>
    <w:rsid w:val="008F6F78"/>
    <w:rsid w:val="00900EBB"/>
    <w:rsid w:val="00907502"/>
    <w:rsid w:val="00932E76"/>
    <w:rsid w:val="009418AC"/>
    <w:rsid w:val="00991CF2"/>
    <w:rsid w:val="009A0474"/>
    <w:rsid w:val="009A3984"/>
    <w:rsid w:val="009E3611"/>
    <w:rsid w:val="009F4522"/>
    <w:rsid w:val="00A51309"/>
    <w:rsid w:val="00A53D1C"/>
    <w:rsid w:val="00A57BC9"/>
    <w:rsid w:val="00A6578F"/>
    <w:rsid w:val="00A667CC"/>
    <w:rsid w:val="00AA46ED"/>
    <w:rsid w:val="00AA73EF"/>
    <w:rsid w:val="00AB03EF"/>
    <w:rsid w:val="00AB298C"/>
    <w:rsid w:val="00AB4959"/>
    <w:rsid w:val="00AC52FF"/>
    <w:rsid w:val="00AE58B1"/>
    <w:rsid w:val="00AF537E"/>
    <w:rsid w:val="00B32989"/>
    <w:rsid w:val="00B3772C"/>
    <w:rsid w:val="00B573D5"/>
    <w:rsid w:val="00B65796"/>
    <w:rsid w:val="00B6710C"/>
    <w:rsid w:val="00B673DA"/>
    <w:rsid w:val="00B72A91"/>
    <w:rsid w:val="00B757EB"/>
    <w:rsid w:val="00B77121"/>
    <w:rsid w:val="00B82362"/>
    <w:rsid w:val="00B85386"/>
    <w:rsid w:val="00B876F1"/>
    <w:rsid w:val="00B87AD0"/>
    <w:rsid w:val="00B90910"/>
    <w:rsid w:val="00B94980"/>
    <w:rsid w:val="00BB5823"/>
    <w:rsid w:val="00BB69EE"/>
    <w:rsid w:val="00BC15DE"/>
    <w:rsid w:val="00BD0ECE"/>
    <w:rsid w:val="00BE2350"/>
    <w:rsid w:val="00BE2F2E"/>
    <w:rsid w:val="00BF01D7"/>
    <w:rsid w:val="00C0620E"/>
    <w:rsid w:val="00C07631"/>
    <w:rsid w:val="00C169B6"/>
    <w:rsid w:val="00C21E48"/>
    <w:rsid w:val="00C3474A"/>
    <w:rsid w:val="00C470D7"/>
    <w:rsid w:val="00C5189A"/>
    <w:rsid w:val="00C5255B"/>
    <w:rsid w:val="00C70A49"/>
    <w:rsid w:val="00C70BE1"/>
    <w:rsid w:val="00C900A2"/>
    <w:rsid w:val="00CA54DD"/>
    <w:rsid w:val="00CC2130"/>
    <w:rsid w:val="00CC2CED"/>
    <w:rsid w:val="00CC43D7"/>
    <w:rsid w:val="00CC5F25"/>
    <w:rsid w:val="00CD03C7"/>
    <w:rsid w:val="00CE45BB"/>
    <w:rsid w:val="00CE7CF9"/>
    <w:rsid w:val="00D0269A"/>
    <w:rsid w:val="00D30495"/>
    <w:rsid w:val="00D331BF"/>
    <w:rsid w:val="00D354AA"/>
    <w:rsid w:val="00D37A30"/>
    <w:rsid w:val="00D37DEB"/>
    <w:rsid w:val="00D40A93"/>
    <w:rsid w:val="00D46926"/>
    <w:rsid w:val="00D47018"/>
    <w:rsid w:val="00D83EFF"/>
    <w:rsid w:val="00D84376"/>
    <w:rsid w:val="00D96ABD"/>
    <w:rsid w:val="00DA1A41"/>
    <w:rsid w:val="00DA3AEF"/>
    <w:rsid w:val="00DA44F9"/>
    <w:rsid w:val="00DF0DF4"/>
    <w:rsid w:val="00DF653F"/>
    <w:rsid w:val="00E067B1"/>
    <w:rsid w:val="00E12359"/>
    <w:rsid w:val="00E176D5"/>
    <w:rsid w:val="00E2315F"/>
    <w:rsid w:val="00E252A1"/>
    <w:rsid w:val="00E25689"/>
    <w:rsid w:val="00E3096E"/>
    <w:rsid w:val="00E32CE0"/>
    <w:rsid w:val="00E41A60"/>
    <w:rsid w:val="00E46FAD"/>
    <w:rsid w:val="00E47CB0"/>
    <w:rsid w:val="00E60602"/>
    <w:rsid w:val="00E61519"/>
    <w:rsid w:val="00E62F9E"/>
    <w:rsid w:val="00E73B2D"/>
    <w:rsid w:val="00E74B76"/>
    <w:rsid w:val="00E95ECE"/>
    <w:rsid w:val="00EA1CAB"/>
    <w:rsid w:val="00EB2EC5"/>
    <w:rsid w:val="00EB55DC"/>
    <w:rsid w:val="00EB5F62"/>
    <w:rsid w:val="00ED4642"/>
    <w:rsid w:val="00EE2708"/>
    <w:rsid w:val="00EE56AB"/>
    <w:rsid w:val="00EE5B25"/>
    <w:rsid w:val="00EF33A0"/>
    <w:rsid w:val="00EF38C2"/>
    <w:rsid w:val="00EF5F67"/>
    <w:rsid w:val="00F00064"/>
    <w:rsid w:val="00F01595"/>
    <w:rsid w:val="00F053F3"/>
    <w:rsid w:val="00F407F7"/>
    <w:rsid w:val="00F4132E"/>
    <w:rsid w:val="00F423FB"/>
    <w:rsid w:val="00F6174C"/>
    <w:rsid w:val="00F62260"/>
    <w:rsid w:val="00F62D8C"/>
    <w:rsid w:val="00F95E46"/>
    <w:rsid w:val="00F979CA"/>
    <w:rsid w:val="00FA5784"/>
    <w:rsid w:val="00FC2FFA"/>
    <w:rsid w:val="00FD149F"/>
    <w:rsid w:val="00FE759E"/>
    <w:rsid w:val="00FF5C8C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7D277E"/>
  <w15:chartTrackingRefBased/>
  <w15:docId w15:val="{A1F6EB8C-F5A1-4791-BDE3-64F7BE1E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14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4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sz w:val="3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cap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cap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Brush Script MT" w:hAnsi="Brush Script MT"/>
      <w:sz w:val="28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</w:rPr>
  </w:style>
  <w:style w:type="paragraph" w:styleId="BodyText2">
    <w:name w:val="Body Text 2"/>
    <w:basedOn w:val="Normal"/>
    <w:rPr>
      <w:sz w:val="24"/>
    </w:rPr>
  </w:style>
  <w:style w:type="character" w:styleId="Hyperlink">
    <w:name w:val="Hyperlink"/>
    <w:basedOn w:val="DefaultParagraphFont"/>
    <w:uiPriority w:val="99"/>
    <w:unhideWhenUsed/>
    <w:rsid w:val="006368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0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995">
              <w:marLeft w:val="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21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7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2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0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5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7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8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57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124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14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0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8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75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230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2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846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9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51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21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4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8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0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8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3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5222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2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82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7357898">
                  <w:marLeft w:val="27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6066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4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7197">
                      <w:marLeft w:val="0"/>
                      <w:marRight w:val="18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0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8027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8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76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7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49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288455">
                                      <w:marLeft w:val="0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ab.dustin@athenamfg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AI%20Quote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AI Quote template</Template>
  <TotalTime>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     Facsimile cover sheet</vt:lpstr>
    </vt:vector>
  </TitlesOfParts>
  <Company>AI Industries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     Facsimile cover sheet</dc:title>
  <dc:subject/>
  <dc:creator>Steve Lanouette</dc:creator>
  <cp:keywords/>
  <cp:lastModifiedBy>Steve Lanouette</cp:lastModifiedBy>
  <cp:revision>2</cp:revision>
  <cp:lastPrinted>2021-06-09T16:42:00Z</cp:lastPrinted>
  <dcterms:created xsi:type="dcterms:W3CDTF">2025-07-01T17:54:00Z</dcterms:created>
  <dcterms:modified xsi:type="dcterms:W3CDTF">2025-07-01T17:54:00Z</dcterms:modified>
</cp:coreProperties>
</file>